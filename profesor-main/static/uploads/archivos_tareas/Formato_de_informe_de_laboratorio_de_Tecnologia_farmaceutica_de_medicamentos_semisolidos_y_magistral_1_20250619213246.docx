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D9790" w14:textId="0DC2AEEF" w:rsidR="00831721" w:rsidRPr="001D4F92" w:rsidRDefault="001D4F92" w:rsidP="00831721">
      <w:pPr>
        <w:spacing w:before="120" w:after="0"/>
        <w:rPr>
          <w:b/>
          <w:bCs/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B48AE55" wp14:editId="44EFC7AC">
                <wp:simplePos x="0" y="0"/>
                <wp:positionH relativeFrom="page">
                  <wp:posOffset>3974166</wp:posOffset>
                </wp:positionH>
                <wp:positionV relativeFrom="paragraph">
                  <wp:posOffset>241711</wp:posOffset>
                </wp:positionV>
                <wp:extent cx="3471545" cy="1081405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1545" cy="1081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07953" w14:textId="77777777" w:rsidR="001D4F92" w:rsidRPr="001D4F92" w:rsidRDefault="001D4F92" w:rsidP="001D4F92">
                            <w:pPr>
                              <w:jc w:val="right"/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</w:pPr>
                            <w:r w:rsidRPr="001D4F92"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  <w:t xml:space="preserve">Profesora: Sirce Cecilia Salas </w:t>
                            </w:r>
                            <w:proofErr w:type="gramStart"/>
                            <w:r w:rsidRPr="001D4F92"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  <w:t>Ospino  /</w:t>
                            </w:r>
                            <w:proofErr w:type="gramEnd"/>
                            <w:r w:rsidRPr="001D4F92"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  <w:t xml:space="preserve">  Tecnología Farmacéutica de medicamentos semisólidos y </w:t>
                            </w:r>
                            <w:proofErr w:type="gramStart"/>
                            <w:r w:rsidRPr="001D4F92"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  <w:t>magistral  /</w:t>
                            </w:r>
                            <w:proofErr w:type="gramEnd"/>
                            <w:r w:rsidRPr="001D4F92">
                              <w:rPr>
                                <w:rFonts w:ascii="Book Antiqua" w:hAnsi="Book Antiqua"/>
                                <w:color w:val="FFFFFF" w:themeColor="background1"/>
                                <w:sz w:val="22"/>
                                <w:szCs w:val="18"/>
                              </w:rPr>
                              <w:t xml:space="preserve">  45907</w:t>
                            </w:r>
                          </w:p>
                          <w:p w14:paraId="67F1CFF7" w14:textId="0B4063C7" w:rsidR="001D4F92" w:rsidRPr="001D4F92" w:rsidRDefault="001D4F92" w:rsidP="001D4F92">
                            <w:pPr>
                              <w:jc w:val="right"/>
                              <w:rPr>
                                <w:rFonts w:ascii="Book Antiqua" w:hAnsi="Book Antiq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8AE5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2.95pt;margin-top:19.05pt;width:273.35pt;height:85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" filled="f" stroked="f">
                <v:textbox>
                  <w:txbxContent>
                    <w:p w14:paraId="40407953" w14:textId="77777777" w:rsidR="001D4F92" w:rsidRPr="001D4F92" w:rsidRDefault="001D4F92" w:rsidP="001D4F92">
                      <w:pPr>
                        <w:jc w:val="right"/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</w:pPr>
                      <w:r w:rsidRPr="001D4F92"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  <w:t xml:space="preserve">Profesora: Sirce Cecilia Salas </w:t>
                      </w:r>
                      <w:proofErr w:type="gramStart"/>
                      <w:r w:rsidRPr="001D4F92"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  <w:t>Ospino  /</w:t>
                      </w:r>
                      <w:proofErr w:type="gramEnd"/>
                      <w:r w:rsidRPr="001D4F92"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  <w:t xml:space="preserve">  Tecnología Farmacéutica de medicamentos semisólidos y </w:t>
                      </w:r>
                      <w:proofErr w:type="gramStart"/>
                      <w:r w:rsidRPr="001D4F92"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  <w:t>magistral  /</w:t>
                      </w:r>
                      <w:proofErr w:type="gramEnd"/>
                      <w:r w:rsidRPr="001D4F92">
                        <w:rPr>
                          <w:rFonts w:ascii="Book Antiqua" w:hAnsi="Book Antiqua"/>
                          <w:color w:val="FFFFFF" w:themeColor="background1"/>
                          <w:sz w:val="22"/>
                          <w:szCs w:val="18"/>
                        </w:rPr>
                        <w:t xml:space="preserve">  45907</w:t>
                      </w:r>
                    </w:p>
                    <w:p w14:paraId="67F1CFF7" w14:textId="0B4063C7" w:rsidR="001D4F92" w:rsidRPr="001D4F92" w:rsidRDefault="001D4F92" w:rsidP="001D4F92">
                      <w:pPr>
                        <w:jc w:val="right"/>
                        <w:rPr>
                          <w:rFonts w:ascii="Book Antiqua" w:hAnsi="Book Antiq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D4F92">
        <w:rPr>
          <w:b/>
          <w:bCs/>
          <w:noProof/>
          <w:sz w:val="22"/>
          <w:szCs w:val="18"/>
        </w:rPr>
        <w:drawing>
          <wp:anchor distT="0" distB="0" distL="114300" distR="114300" simplePos="0" relativeHeight="251660288" behindDoc="0" locked="0" layoutInCell="1" allowOverlap="1" wp14:anchorId="26914EDE" wp14:editId="2160E5D3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153275" cy="617220"/>
            <wp:effectExtent l="0" t="0" r="0" b="0"/>
            <wp:wrapTopAndBottom/>
            <wp:docPr id="5" name="Imagen 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A8C11C1-F7B3-08C9-E2A3-1B6A5F5210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6A8C11C1-F7B3-08C9-E2A3-1B6A5F5210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6" t="41352" r="25000" b="30385"/>
                    <a:stretch/>
                  </pic:blipFill>
                  <pic:spPr>
                    <a:xfrm>
                      <a:off x="0" y="0"/>
                      <a:ext cx="21532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721" w:rsidRPr="001D4F92">
        <w:rPr>
          <w:b/>
          <w:bCs/>
          <w:noProof/>
          <w:sz w:val="22"/>
          <w:szCs w:val="18"/>
          <w:lang w:bidi="es-E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50368DB1" wp14:editId="0AC7DD78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47380" cy="3026410"/>
                <wp:effectExtent l="0" t="0" r="1270" b="2540"/>
                <wp:wrapNone/>
                <wp:docPr id="19" name="Gráfico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a libre: Forma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bre: Forma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bre: Forma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bre: Forma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20C6B1" id="Gráfico 17" o:spid="_x0000_s1026" alt="&quot;&quot;" style="position:absolute;margin-left:0;margin-top:-36pt;width:649.4pt;height:238.3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Xu6wcAADg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">
  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p w14:paraId="05CDD004" w14:textId="04CB7E8E" w:rsidR="001D4F92" w:rsidRPr="001D4F92" w:rsidRDefault="001D4F92" w:rsidP="001D4F92">
      <w:pPr>
        <w:spacing w:before="0" w:after="0"/>
        <w:rPr>
          <w:rFonts w:ascii="Aptos" w:hAnsi="Aptos"/>
          <w:b/>
          <w:bCs/>
          <w:color w:val="FFFFFF" w:themeColor="background1"/>
          <w:sz w:val="22"/>
          <w:szCs w:val="18"/>
        </w:rPr>
      </w:pPr>
      <w:r w:rsidRPr="001D4F92">
        <w:rPr>
          <w:rFonts w:ascii="Aptos" w:hAnsi="Aptos"/>
          <w:b/>
          <w:bCs/>
          <w:color w:val="FFFFFF" w:themeColor="background1"/>
          <w:sz w:val="22"/>
          <w:szCs w:val="18"/>
        </w:rPr>
        <w:t xml:space="preserve">UNIVERSIDAD DEL ATLÁNTICO </w:t>
      </w:r>
    </w:p>
    <w:p w14:paraId="43B1CB22" w14:textId="05511A30" w:rsidR="001D4F92" w:rsidRPr="001D4F92" w:rsidRDefault="001D4F92" w:rsidP="001D4F92">
      <w:pPr>
        <w:spacing w:before="0" w:after="0"/>
        <w:rPr>
          <w:rFonts w:ascii="Aptos" w:hAnsi="Aptos"/>
          <w:b/>
          <w:bCs/>
          <w:color w:val="FFFFFF" w:themeColor="background1"/>
          <w:sz w:val="22"/>
          <w:szCs w:val="18"/>
        </w:rPr>
      </w:pPr>
      <w:r w:rsidRPr="001D4F92">
        <w:rPr>
          <w:rFonts w:ascii="Aptos" w:hAnsi="Aptos"/>
          <w:b/>
          <w:bCs/>
          <w:color w:val="FFFFFF" w:themeColor="background1"/>
          <w:sz w:val="22"/>
          <w:szCs w:val="18"/>
        </w:rPr>
        <w:t>FACULTAD DE QUÍMICA Y FARMACIA</w:t>
      </w:r>
    </w:p>
    <w:p w14:paraId="16CAB6DA" w14:textId="0EE6381C" w:rsidR="001D4F92" w:rsidRPr="001D4F92" w:rsidRDefault="001D4F92" w:rsidP="001D4F92">
      <w:pPr>
        <w:spacing w:before="0" w:after="0"/>
        <w:rPr>
          <w:rFonts w:ascii="Aptos" w:hAnsi="Aptos"/>
          <w:b/>
          <w:bCs/>
          <w:color w:val="FFFFFF" w:themeColor="background1"/>
          <w:sz w:val="22"/>
          <w:szCs w:val="18"/>
        </w:rPr>
      </w:pPr>
      <w:r w:rsidRPr="001D4F92">
        <w:rPr>
          <w:rFonts w:ascii="Aptos" w:hAnsi="Aptos"/>
          <w:b/>
          <w:bCs/>
          <w:color w:val="FFFFFF" w:themeColor="background1"/>
          <w:sz w:val="22"/>
          <w:szCs w:val="18"/>
        </w:rPr>
        <w:t>PROGRAMA DE FARMACIA</w:t>
      </w:r>
    </w:p>
    <w:p w14:paraId="79D57CBE" w14:textId="77777777" w:rsidR="001D4F92" w:rsidRPr="001D4F92" w:rsidRDefault="001D4F92" w:rsidP="001D4F92">
      <w:pPr>
        <w:spacing w:before="0" w:after="0"/>
        <w:rPr>
          <w:rFonts w:ascii="Aptos" w:hAnsi="Aptos"/>
          <w:b/>
          <w:bCs/>
          <w:color w:val="FFFFFF" w:themeColor="background1"/>
          <w:sz w:val="22"/>
          <w:szCs w:val="18"/>
        </w:rPr>
      </w:pPr>
      <w:r w:rsidRPr="001D4F92">
        <w:rPr>
          <w:rFonts w:ascii="Aptos" w:hAnsi="Aptos"/>
          <w:b/>
          <w:bCs/>
          <w:color w:val="FFFFFF" w:themeColor="background1"/>
          <w:sz w:val="22"/>
          <w:szCs w:val="18"/>
        </w:rPr>
        <w:t>ÁREA DE TECNOLOGÍA FARMACÉUTICA</w:t>
      </w:r>
    </w:p>
    <w:p w14:paraId="6A18D5E2" w14:textId="37D92681" w:rsidR="001D4F92" w:rsidRDefault="001D4F92" w:rsidP="001D4F92"/>
    <w:p w14:paraId="7C721C20" w14:textId="6EC39275" w:rsidR="001D4F92" w:rsidRDefault="00831DD8" w:rsidP="001D4F92">
      <w:r>
        <w:rPr>
          <w:noProof/>
        </w:rPr>
        <w:drawing>
          <wp:anchor distT="0" distB="0" distL="114300" distR="114300" simplePos="0" relativeHeight="251665408" behindDoc="0" locked="0" layoutInCell="1" allowOverlap="1" wp14:anchorId="5C132BCB" wp14:editId="709E3D2D">
            <wp:simplePos x="0" y="0"/>
            <wp:positionH relativeFrom="column">
              <wp:posOffset>494905</wp:posOffset>
            </wp:positionH>
            <wp:positionV relativeFrom="paragraph">
              <wp:posOffset>478361</wp:posOffset>
            </wp:positionV>
            <wp:extent cx="5008418" cy="2172970"/>
            <wp:effectExtent l="0" t="0" r="1905" b="0"/>
            <wp:wrapTopAndBottom/>
            <wp:docPr id="658797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9750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18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A658D" w14:textId="4D0BF065" w:rsidR="001D4F92" w:rsidRDefault="001D4F92" w:rsidP="001D4F92"/>
    <w:p w14:paraId="4CCB49EF" w14:textId="4EBBFD3A" w:rsidR="001D4F92" w:rsidRDefault="001012AC" w:rsidP="001D4F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203DED6" wp14:editId="6D6DCCE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966970" cy="327025"/>
                <wp:effectExtent l="0" t="0" r="0" b="0"/>
                <wp:wrapSquare wrapText="bothSides"/>
                <wp:docPr id="8145285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697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7DEBF" w14:textId="7CBDB91E" w:rsidR="00F806CB" w:rsidRPr="002A6EF5" w:rsidRDefault="00F806CB" w:rsidP="00F806CB">
                            <w:pPr>
                              <w:jc w:val="center"/>
                              <w:rPr>
                                <w:rFonts w:ascii="Aptos" w:hAnsi="Aptos"/>
                                <w:b/>
                                <w:bCs/>
                                <w:color w:val="112F51" w:themeColor="text2" w:themeShade="BF"/>
                                <w:sz w:val="32"/>
                                <w:szCs w:val="24"/>
                              </w:rPr>
                            </w:pPr>
                            <w:r w:rsidRPr="002A6EF5">
                              <w:rPr>
                                <w:rFonts w:ascii="Aptos" w:hAnsi="Aptos"/>
                                <w:b/>
                                <w:bCs/>
                                <w:color w:val="112F51" w:themeColor="text2" w:themeShade="BF"/>
                                <w:sz w:val="32"/>
                                <w:szCs w:val="24"/>
                              </w:rPr>
                              <w:t>INFORME DE LABORATORIO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ED6" id="_x0000_s1027" type="#_x0000_t202" style="position:absolute;left:0;text-align:left;margin-left:339.9pt;margin-top:.8pt;width:391.1pt;height:25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" filled="f" stroked="f">
                <v:textbox>
                  <w:txbxContent>
                    <w:p w14:paraId="17E7DEBF" w14:textId="7CBDB91E" w:rsidR="00F806CB" w:rsidRPr="002A6EF5" w:rsidRDefault="00F806CB" w:rsidP="00F806CB">
                      <w:pPr>
                        <w:jc w:val="center"/>
                        <w:rPr>
                          <w:rFonts w:ascii="Aptos" w:hAnsi="Aptos"/>
                          <w:b/>
                          <w:bCs/>
                          <w:color w:val="112F51" w:themeColor="text2" w:themeShade="BF"/>
                          <w:sz w:val="32"/>
                          <w:szCs w:val="24"/>
                        </w:rPr>
                      </w:pPr>
                      <w:r w:rsidRPr="002A6EF5">
                        <w:rPr>
                          <w:rFonts w:ascii="Aptos" w:hAnsi="Aptos"/>
                          <w:b/>
                          <w:bCs/>
                          <w:color w:val="112F51" w:themeColor="text2" w:themeShade="BF"/>
                          <w:sz w:val="32"/>
                          <w:szCs w:val="24"/>
                        </w:rPr>
                        <w:t>INFORME DE LABORATORIO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aconcuadrcula"/>
        <w:tblW w:w="10490" w:type="dxa"/>
        <w:tblInd w:w="-572" w:type="dxa"/>
        <w:tblLook w:val="04A0" w:firstRow="1" w:lastRow="0" w:firstColumn="1" w:lastColumn="0" w:noHBand="0" w:noVBand="1"/>
      </w:tblPr>
      <w:tblGrid>
        <w:gridCol w:w="5400"/>
        <w:gridCol w:w="3389"/>
        <w:gridCol w:w="1701"/>
      </w:tblGrid>
      <w:tr w:rsidR="00F806CB" w:rsidRPr="00C50387" w14:paraId="24D6BA70" w14:textId="77777777" w:rsidTr="001012AC">
        <w:tc>
          <w:tcPr>
            <w:tcW w:w="5400" w:type="dxa"/>
          </w:tcPr>
          <w:p w14:paraId="63EFA193" w14:textId="4DC8D233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Título de la experiencia</w:t>
            </w:r>
          </w:p>
        </w:tc>
        <w:tc>
          <w:tcPr>
            <w:tcW w:w="5090" w:type="dxa"/>
            <w:gridSpan w:val="2"/>
          </w:tcPr>
          <w:p w14:paraId="7B1662BC" w14:textId="7D7324DA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</w:p>
        </w:tc>
      </w:tr>
      <w:tr w:rsidR="002A6EF5" w:rsidRPr="00C50387" w14:paraId="3E817F3D" w14:textId="77777777" w:rsidTr="00AF5E77">
        <w:trPr>
          <w:trHeight w:hRule="exact" w:val="340"/>
        </w:trPr>
        <w:tc>
          <w:tcPr>
            <w:tcW w:w="5400" w:type="dxa"/>
            <w:vMerge w:val="restart"/>
            <w:vAlign w:val="center"/>
          </w:tcPr>
          <w:p w14:paraId="5CBB2324" w14:textId="65B481C0" w:rsidR="002A6EF5" w:rsidRPr="00C50387" w:rsidRDefault="002A6EF5" w:rsidP="002A6EF5">
            <w:pPr>
              <w:ind w:left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 xml:space="preserve">Nombre de los estudiantes </w:t>
            </w:r>
          </w:p>
        </w:tc>
        <w:tc>
          <w:tcPr>
            <w:tcW w:w="3389" w:type="dxa"/>
          </w:tcPr>
          <w:p w14:paraId="21361732" w14:textId="77777777" w:rsidR="002A6EF5" w:rsidRPr="00C50387" w:rsidRDefault="002A6EF5" w:rsidP="001D4F92">
            <w:pPr>
              <w:ind w:left="0"/>
              <w:rPr>
                <w:rFonts w:ascii="Candara" w:hAnsi="Candara"/>
              </w:rPr>
            </w:pPr>
          </w:p>
        </w:tc>
        <w:tc>
          <w:tcPr>
            <w:tcW w:w="1701" w:type="dxa"/>
          </w:tcPr>
          <w:p w14:paraId="12400EB9" w14:textId="0736A679" w:rsidR="002A6EF5" w:rsidRPr="00C50387" w:rsidRDefault="002A6EF5" w:rsidP="001D4F92">
            <w:pPr>
              <w:ind w:left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 xml:space="preserve">Código </w:t>
            </w:r>
          </w:p>
        </w:tc>
      </w:tr>
      <w:tr w:rsidR="002A6EF5" w:rsidRPr="00C50387" w14:paraId="095F6618" w14:textId="77777777" w:rsidTr="00AF5E77">
        <w:trPr>
          <w:trHeight w:hRule="exact" w:val="284"/>
        </w:trPr>
        <w:tc>
          <w:tcPr>
            <w:tcW w:w="5400" w:type="dxa"/>
            <w:vMerge/>
            <w:vAlign w:val="center"/>
          </w:tcPr>
          <w:p w14:paraId="59ADAD85" w14:textId="77777777" w:rsidR="002A6EF5" w:rsidRPr="00C50387" w:rsidRDefault="002A6EF5" w:rsidP="002A6EF5">
            <w:pPr>
              <w:ind w:left="0"/>
              <w:rPr>
                <w:rFonts w:ascii="Candara" w:hAnsi="Candara"/>
              </w:rPr>
            </w:pPr>
          </w:p>
        </w:tc>
        <w:tc>
          <w:tcPr>
            <w:tcW w:w="3389" w:type="dxa"/>
          </w:tcPr>
          <w:p w14:paraId="5F35F675" w14:textId="0266F0FA" w:rsidR="002A6EF5" w:rsidRPr="00C50387" w:rsidRDefault="002A6EF5" w:rsidP="002A6EF5">
            <w:pPr>
              <w:pStyle w:val="Prrafodelista"/>
              <w:numPr>
                <w:ilvl w:val="0"/>
                <w:numId w:val="1"/>
              </w:numPr>
              <w:rPr>
                <w:rFonts w:ascii="Candara" w:hAnsi="Candara"/>
              </w:rPr>
            </w:pPr>
          </w:p>
        </w:tc>
        <w:tc>
          <w:tcPr>
            <w:tcW w:w="1701" w:type="dxa"/>
          </w:tcPr>
          <w:p w14:paraId="76E6A546" w14:textId="32C5896D" w:rsidR="002A6EF5" w:rsidRPr="00C50387" w:rsidRDefault="002A6EF5" w:rsidP="001D4F92">
            <w:pPr>
              <w:ind w:left="0"/>
              <w:rPr>
                <w:rFonts w:ascii="Candara" w:hAnsi="Candara"/>
              </w:rPr>
            </w:pPr>
          </w:p>
        </w:tc>
      </w:tr>
      <w:tr w:rsidR="002A6EF5" w:rsidRPr="00C50387" w14:paraId="3D46F1BC" w14:textId="77777777" w:rsidTr="00AF5E77">
        <w:trPr>
          <w:trHeight w:hRule="exact" w:val="284"/>
        </w:trPr>
        <w:tc>
          <w:tcPr>
            <w:tcW w:w="5400" w:type="dxa"/>
            <w:vMerge/>
            <w:vAlign w:val="center"/>
          </w:tcPr>
          <w:p w14:paraId="6D934961" w14:textId="77777777" w:rsidR="002A6EF5" w:rsidRPr="00C50387" w:rsidRDefault="002A6EF5" w:rsidP="002A6EF5">
            <w:pPr>
              <w:ind w:left="0"/>
              <w:rPr>
                <w:rFonts w:ascii="Candara" w:hAnsi="Candara"/>
              </w:rPr>
            </w:pPr>
          </w:p>
        </w:tc>
        <w:tc>
          <w:tcPr>
            <w:tcW w:w="3389" w:type="dxa"/>
          </w:tcPr>
          <w:p w14:paraId="4672EF6C" w14:textId="65248946" w:rsidR="002A6EF5" w:rsidRPr="00C50387" w:rsidRDefault="002A6EF5" w:rsidP="002A6EF5">
            <w:pPr>
              <w:pStyle w:val="Prrafodelista"/>
              <w:numPr>
                <w:ilvl w:val="0"/>
                <w:numId w:val="1"/>
              </w:numPr>
              <w:rPr>
                <w:rFonts w:ascii="Candara" w:hAnsi="Candara"/>
              </w:rPr>
            </w:pPr>
          </w:p>
        </w:tc>
        <w:tc>
          <w:tcPr>
            <w:tcW w:w="1701" w:type="dxa"/>
          </w:tcPr>
          <w:p w14:paraId="4257CC57" w14:textId="77777777" w:rsidR="002A6EF5" w:rsidRPr="00C50387" w:rsidRDefault="002A6EF5" w:rsidP="001D4F92">
            <w:pPr>
              <w:ind w:left="0"/>
              <w:rPr>
                <w:rFonts w:ascii="Candara" w:hAnsi="Candara"/>
              </w:rPr>
            </w:pPr>
          </w:p>
        </w:tc>
      </w:tr>
      <w:tr w:rsidR="002A6EF5" w:rsidRPr="00C50387" w14:paraId="5149A78A" w14:textId="77777777" w:rsidTr="00AF5E77">
        <w:trPr>
          <w:trHeight w:hRule="exact" w:val="284"/>
        </w:trPr>
        <w:tc>
          <w:tcPr>
            <w:tcW w:w="5400" w:type="dxa"/>
            <w:vMerge/>
            <w:vAlign w:val="center"/>
          </w:tcPr>
          <w:p w14:paraId="2BDC5D58" w14:textId="77777777" w:rsidR="002A6EF5" w:rsidRPr="00C50387" w:rsidRDefault="002A6EF5" w:rsidP="002A6EF5">
            <w:pPr>
              <w:ind w:left="0"/>
              <w:rPr>
                <w:rFonts w:ascii="Candara" w:hAnsi="Candara"/>
              </w:rPr>
            </w:pPr>
          </w:p>
        </w:tc>
        <w:tc>
          <w:tcPr>
            <w:tcW w:w="3389" w:type="dxa"/>
          </w:tcPr>
          <w:p w14:paraId="62730784" w14:textId="5F284CC0" w:rsidR="002A6EF5" w:rsidRPr="00C50387" w:rsidRDefault="002A6EF5" w:rsidP="002A6EF5">
            <w:pPr>
              <w:pStyle w:val="Prrafodelista"/>
              <w:numPr>
                <w:ilvl w:val="0"/>
                <w:numId w:val="1"/>
              </w:numPr>
              <w:rPr>
                <w:rFonts w:ascii="Candara" w:hAnsi="Candara"/>
              </w:rPr>
            </w:pPr>
          </w:p>
        </w:tc>
        <w:tc>
          <w:tcPr>
            <w:tcW w:w="1701" w:type="dxa"/>
          </w:tcPr>
          <w:p w14:paraId="3FF5BC68" w14:textId="08132B5B" w:rsidR="002A6EF5" w:rsidRPr="00C50387" w:rsidRDefault="002A6EF5" w:rsidP="001D4F92">
            <w:pPr>
              <w:ind w:left="0"/>
              <w:rPr>
                <w:rFonts w:ascii="Candara" w:hAnsi="Candara"/>
              </w:rPr>
            </w:pPr>
          </w:p>
        </w:tc>
      </w:tr>
      <w:tr w:rsidR="00F806CB" w:rsidRPr="00C50387" w14:paraId="0F5417B2" w14:textId="77777777" w:rsidTr="001012AC">
        <w:trPr>
          <w:trHeight w:val="364"/>
        </w:trPr>
        <w:tc>
          <w:tcPr>
            <w:tcW w:w="5400" w:type="dxa"/>
          </w:tcPr>
          <w:p w14:paraId="08FB0B33" w14:textId="5FC93E06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Grupo de laboratorio</w:t>
            </w:r>
          </w:p>
        </w:tc>
        <w:tc>
          <w:tcPr>
            <w:tcW w:w="5090" w:type="dxa"/>
            <w:gridSpan w:val="2"/>
          </w:tcPr>
          <w:p w14:paraId="21E9544F" w14:textId="77777777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</w:p>
        </w:tc>
      </w:tr>
      <w:tr w:rsidR="00F806CB" w:rsidRPr="00C50387" w14:paraId="3BD7743B" w14:textId="77777777" w:rsidTr="001012AC">
        <w:tc>
          <w:tcPr>
            <w:tcW w:w="5400" w:type="dxa"/>
          </w:tcPr>
          <w:p w14:paraId="281DB599" w14:textId="4DEB66B6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Fecha de la experiencia</w:t>
            </w:r>
          </w:p>
        </w:tc>
        <w:tc>
          <w:tcPr>
            <w:tcW w:w="5090" w:type="dxa"/>
            <w:gridSpan w:val="2"/>
          </w:tcPr>
          <w:p w14:paraId="16CC6F53" w14:textId="77777777" w:rsidR="00F806CB" w:rsidRPr="00C50387" w:rsidRDefault="00F806CB" w:rsidP="001D4F92">
            <w:pPr>
              <w:ind w:left="0"/>
              <w:rPr>
                <w:rFonts w:ascii="Candara" w:hAnsi="Candara"/>
              </w:rPr>
            </w:pPr>
          </w:p>
        </w:tc>
      </w:tr>
    </w:tbl>
    <w:p w14:paraId="56C9E40A" w14:textId="77777777" w:rsidR="00831DD8" w:rsidRDefault="00831DD8" w:rsidP="00831DD8"/>
    <w:p w14:paraId="214CEA1D" w14:textId="25C2EBB8" w:rsidR="002A6EF5" w:rsidRPr="00831DD8" w:rsidRDefault="002A6EF5" w:rsidP="00831DD8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>
        <w:lastRenderedPageBreak/>
        <w:t xml:space="preserve"> </w:t>
      </w:r>
      <w:r w:rsidRPr="00831DD8">
        <w:rPr>
          <w:b/>
          <w:bCs/>
          <w:color w:val="17406D" w:themeColor="text2"/>
        </w:rPr>
        <w:t>Introducción</w:t>
      </w:r>
    </w:p>
    <w:tbl>
      <w:tblPr>
        <w:tblStyle w:val="Tablaconcuadrcula7concolores-nfasis1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946"/>
      </w:tblGrid>
      <w:tr w:rsidR="002A6EF5" w:rsidRPr="00C50387" w14:paraId="2621A802" w14:textId="77777777" w:rsidTr="00AF5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37148561" w14:textId="50770542" w:rsidR="002A6EF5" w:rsidRPr="00C50387" w:rsidRDefault="002A6EF5" w:rsidP="002A6EF5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694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294DBB92" w14:textId="122E42B4" w:rsidR="002A6EF5" w:rsidRPr="00C50387" w:rsidRDefault="002A6EF5" w:rsidP="002A6EF5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2A6EF5" w:rsidRPr="00C50387" w14:paraId="1F8C7FEE" w14:textId="77777777" w:rsidTr="00AF5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743711A4" w14:textId="7D7C4CCF" w:rsidR="002A6EF5" w:rsidRPr="00C92AED" w:rsidRDefault="00C50387" w:rsidP="00C50387">
            <w:pPr>
              <w:ind w:left="0"/>
              <w:jc w:val="left"/>
              <w:rPr>
                <w:rFonts w:ascii="Candara" w:hAnsi="Candara"/>
                <w:sz w:val="22"/>
                <w:szCs w:val="18"/>
              </w:rPr>
            </w:pPr>
            <w:r w:rsidRPr="00C92AED">
              <w:rPr>
                <w:rFonts w:ascii="Candara" w:hAnsi="Candara"/>
                <w:sz w:val="22"/>
                <w:szCs w:val="18"/>
              </w:rPr>
              <w:t>Objetivo General</w:t>
            </w:r>
          </w:p>
        </w:tc>
        <w:tc>
          <w:tcPr>
            <w:tcW w:w="6946" w:type="dxa"/>
            <w:shd w:val="clear" w:color="auto" w:fill="auto"/>
          </w:tcPr>
          <w:p w14:paraId="7FACB444" w14:textId="6E5E5308" w:rsidR="002A6EF5" w:rsidRPr="00C50387" w:rsidRDefault="00C50387" w:rsidP="00C50387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Escribir aquí el objetivo general de la experiencia</w:t>
            </w:r>
          </w:p>
        </w:tc>
      </w:tr>
      <w:tr w:rsidR="002A6EF5" w:rsidRPr="00C50387" w14:paraId="36481566" w14:textId="77777777" w:rsidTr="00AF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6C147E3D" w14:textId="32B4DD0C" w:rsidR="002A6EF5" w:rsidRPr="00C92AED" w:rsidRDefault="00C50387" w:rsidP="00C50387">
            <w:pPr>
              <w:ind w:left="0"/>
              <w:jc w:val="left"/>
              <w:rPr>
                <w:rFonts w:ascii="Candara" w:hAnsi="Candara"/>
                <w:sz w:val="22"/>
                <w:szCs w:val="18"/>
              </w:rPr>
            </w:pPr>
            <w:r w:rsidRPr="00C92AED">
              <w:rPr>
                <w:rFonts w:ascii="Candara" w:hAnsi="Candara"/>
                <w:sz w:val="22"/>
                <w:szCs w:val="18"/>
              </w:rPr>
              <w:t>Objetivos Específicos</w:t>
            </w:r>
          </w:p>
        </w:tc>
        <w:tc>
          <w:tcPr>
            <w:tcW w:w="6946" w:type="dxa"/>
            <w:shd w:val="clear" w:color="auto" w:fill="auto"/>
          </w:tcPr>
          <w:p w14:paraId="77B32191" w14:textId="77777777" w:rsidR="002A6EF5" w:rsidRPr="00C50387" w:rsidRDefault="00C50387" w:rsidP="00C50387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Objetivo específico 1</w:t>
            </w:r>
          </w:p>
          <w:p w14:paraId="693BCD83" w14:textId="3F28F040" w:rsidR="00C50387" w:rsidRPr="00C50387" w:rsidRDefault="00C50387" w:rsidP="00C50387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Objetivo específico 2 ……</w:t>
            </w:r>
          </w:p>
        </w:tc>
      </w:tr>
      <w:tr w:rsidR="002A6EF5" w:rsidRPr="00C50387" w14:paraId="665ECAF7" w14:textId="77777777" w:rsidTr="00C92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0669B8BC" w14:textId="677080E8" w:rsidR="002A6EF5" w:rsidRPr="00C92AED" w:rsidRDefault="00C50387" w:rsidP="00C50387">
            <w:pPr>
              <w:ind w:left="0"/>
              <w:jc w:val="left"/>
              <w:rPr>
                <w:rFonts w:ascii="Candara" w:hAnsi="Candara"/>
                <w:sz w:val="22"/>
                <w:szCs w:val="18"/>
              </w:rPr>
            </w:pPr>
            <w:r w:rsidRPr="00C92AED">
              <w:rPr>
                <w:rFonts w:ascii="Candara" w:hAnsi="Candara"/>
                <w:sz w:val="22"/>
                <w:szCs w:val="18"/>
              </w:rPr>
              <w:t>Conceptos Teóricos</w:t>
            </w:r>
          </w:p>
        </w:tc>
        <w:tc>
          <w:tcPr>
            <w:tcW w:w="6946" w:type="dxa"/>
            <w:shd w:val="clear" w:color="auto" w:fill="auto"/>
          </w:tcPr>
          <w:p w14:paraId="20E0AD23" w14:textId="78FE1AC7" w:rsidR="002A6EF5" w:rsidRPr="00C50387" w:rsidRDefault="00C50387" w:rsidP="00C50387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Describir brevemente los conceptos teóricos relaciona</w:t>
            </w:r>
            <w:r>
              <w:rPr>
                <w:rFonts w:ascii="Candara" w:hAnsi="Candara"/>
              </w:rPr>
              <w:t>do</w:t>
            </w:r>
            <w:r w:rsidRPr="00C50387">
              <w:rPr>
                <w:rFonts w:ascii="Candara" w:hAnsi="Candara"/>
              </w:rPr>
              <w:t>s con la experiencia</w:t>
            </w:r>
          </w:p>
        </w:tc>
      </w:tr>
    </w:tbl>
    <w:p w14:paraId="7CB0E3F0" w14:textId="77777777" w:rsidR="00831DD8" w:rsidRDefault="00831DD8" w:rsidP="00C50387"/>
    <w:p w14:paraId="60BADDFA" w14:textId="2DAB7991" w:rsidR="00C50387" w:rsidRPr="00D8352D" w:rsidRDefault="00C50387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t>Materiales y Métodos</w:t>
      </w:r>
    </w:p>
    <w:tbl>
      <w:tblPr>
        <w:tblStyle w:val="Tablaconcuadrcula7concolores-nfasis1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6520"/>
      </w:tblGrid>
      <w:tr w:rsidR="00C50387" w:rsidRPr="00C50387" w14:paraId="5A34461E" w14:textId="77777777" w:rsidTr="00C92A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F87A505" w14:textId="77777777" w:rsidR="00C50387" w:rsidRPr="00C50387" w:rsidRDefault="00C50387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652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11D2AC9A" w14:textId="77777777" w:rsidR="00C50387" w:rsidRPr="00C50387" w:rsidRDefault="00C50387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1012AC" w:rsidRPr="00C50387" w14:paraId="069E3403" w14:textId="77777777" w:rsidTr="00C92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2272D341" w14:textId="1007AF90" w:rsidR="00C50387" w:rsidRPr="00C50387" w:rsidRDefault="00C50387" w:rsidP="00E170D4">
            <w:pPr>
              <w:ind w:left="0"/>
              <w:jc w:val="left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Materia</w:t>
            </w:r>
            <w:r>
              <w:rPr>
                <w:rFonts w:ascii="Candara" w:hAnsi="Candara"/>
              </w:rPr>
              <w:t>s primas y reactivos u</w:t>
            </w:r>
            <w:r w:rsidRPr="00C50387">
              <w:rPr>
                <w:rFonts w:ascii="Candara" w:hAnsi="Candara"/>
              </w:rPr>
              <w:t>tilizados</w:t>
            </w:r>
          </w:p>
        </w:tc>
        <w:tc>
          <w:tcPr>
            <w:tcW w:w="6520" w:type="dxa"/>
            <w:shd w:val="clear" w:color="auto" w:fill="auto"/>
          </w:tcPr>
          <w:p w14:paraId="2A1F1CBC" w14:textId="097CC415" w:rsidR="00C50387" w:rsidRPr="00C50387" w:rsidRDefault="00C50387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Listar l</w:t>
            </w:r>
            <w:r w:rsidR="00C92AED">
              <w:rPr>
                <w:rFonts w:ascii="Candara" w:hAnsi="Candara"/>
              </w:rPr>
              <w:t>a</w:t>
            </w:r>
            <w:r w:rsidRPr="00C50387">
              <w:rPr>
                <w:rFonts w:ascii="Candara" w:hAnsi="Candara"/>
              </w:rPr>
              <w:t>s materia</w:t>
            </w:r>
            <w:r>
              <w:rPr>
                <w:rFonts w:ascii="Candara" w:hAnsi="Candara"/>
              </w:rPr>
              <w:t xml:space="preserve">s primas, </w:t>
            </w:r>
            <w:r w:rsidRPr="00C50387">
              <w:rPr>
                <w:rFonts w:ascii="Candara" w:hAnsi="Candara"/>
              </w:rPr>
              <w:t xml:space="preserve">reactivos </w:t>
            </w:r>
            <w:r>
              <w:rPr>
                <w:rFonts w:ascii="Candara" w:hAnsi="Candara"/>
              </w:rPr>
              <w:t>y materiales utilizados</w:t>
            </w:r>
            <w:r w:rsidR="00C92AED">
              <w:rPr>
                <w:rFonts w:ascii="Candara" w:hAnsi="Candara"/>
              </w:rPr>
              <w:t xml:space="preserve"> indicando el uso y funcionalidad dentro de la formulación elaborada</w:t>
            </w:r>
          </w:p>
        </w:tc>
      </w:tr>
      <w:tr w:rsidR="00C50387" w:rsidRPr="00C50387" w14:paraId="71421A3C" w14:textId="77777777" w:rsidTr="00C92A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7E3E1726" w14:textId="1B886D64" w:rsidR="00C50387" w:rsidRPr="00C50387" w:rsidRDefault="00C50387" w:rsidP="00E170D4">
            <w:pPr>
              <w:ind w:left="0"/>
              <w:jc w:val="left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Equipos de Laboratorio</w:t>
            </w:r>
          </w:p>
        </w:tc>
        <w:tc>
          <w:tcPr>
            <w:tcW w:w="6520" w:type="dxa"/>
            <w:shd w:val="clear" w:color="auto" w:fill="auto"/>
          </w:tcPr>
          <w:p w14:paraId="57BC6380" w14:textId="6A361776" w:rsidR="00C50387" w:rsidRPr="00C50387" w:rsidRDefault="00C50387" w:rsidP="00E170D4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Especificar los equipos utilizados</w:t>
            </w:r>
          </w:p>
        </w:tc>
      </w:tr>
      <w:tr w:rsidR="001012AC" w:rsidRPr="00C50387" w14:paraId="44AF88F7" w14:textId="77777777" w:rsidTr="00C92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0FF56FDA" w14:textId="66508C1B" w:rsidR="00C50387" w:rsidRPr="00C50387" w:rsidRDefault="00C50387" w:rsidP="00E170D4">
            <w:pPr>
              <w:ind w:left="0"/>
              <w:jc w:val="left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Procedimiento</w:t>
            </w:r>
          </w:p>
        </w:tc>
        <w:tc>
          <w:tcPr>
            <w:tcW w:w="6520" w:type="dxa"/>
            <w:shd w:val="clear" w:color="auto" w:fill="auto"/>
          </w:tcPr>
          <w:p w14:paraId="55D0C201" w14:textId="097F4568" w:rsidR="00C50387" w:rsidRPr="00C50387" w:rsidRDefault="00C50387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 xml:space="preserve">Describir brevemente </w:t>
            </w:r>
            <w:r>
              <w:rPr>
                <w:rFonts w:ascii="Candara" w:hAnsi="Candara"/>
              </w:rPr>
              <w:t xml:space="preserve">el procedimiento empleado </w:t>
            </w:r>
          </w:p>
        </w:tc>
      </w:tr>
    </w:tbl>
    <w:p w14:paraId="7BE2A0A0" w14:textId="77777777" w:rsidR="00C50387" w:rsidRDefault="00C50387" w:rsidP="00C50387"/>
    <w:p w14:paraId="0A6E587C" w14:textId="2C669FB6" w:rsidR="00C50387" w:rsidRPr="00D8352D" w:rsidRDefault="00C50387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t>Resultados</w:t>
      </w:r>
    </w:p>
    <w:tbl>
      <w:tblPr>
        <w:tblStyle w:val="Tablaconcuadrcula7concolores-nfasis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804"/>
      </w:tblGrid>
      <w:tr w:rsidR="00C50387" w:rsidRPr="00C50387" w14:paraId="75E13274" w14:textId="77777777" w:rsidTr="00C92A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16C1D62D" w14:textId="77777777" w:rsidR="00C50387" w:rsidRPr="00C50387" w:rsidRDefault="00C50387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68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2542270F" w14:textId="77777777" w:rsidR="00C50387" w:rsidRPr="00C50387" w:rsidRDefault="00C50387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1012AC" w:rsidRPr="00C50387" w14:paraId="50F8D0C9" w14:textId="77777777" w:rsidTr="00C92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5B597B55" w14:textId="142CFBE7" w:rsidR="00C50387" w:rsidRPr="00C92AED" w:rsidRDefault="00C50387" w:rsidP="00E170D4">
            <w:pPr>
              <w:ind w:left="0"/>
              <w:jc w:val="left"/>
              <w:rPr>
                <w:rFonts w:ascii="Candara" w:hAnsi="Candara"/>
                <w:sz w:val="22"/>
                <w:szCs w:val="18"/>
              </w:rPr>
            </w:pPr>
            <w:r w:rsidRPr="00C92AED">
              <w:rPr>
                <w:rFonts w:ascii="Candara" w:hAnsi="Candara"/>
                <w:sz w:val="22"/>
                <w:szCs w:val="18"/>
              </w:rPr>
              <w:t>Resultados Obtenidos</w:t>
            </w:r>
          </w:p>
        </w:tc>
        <w:tc>
          <w:tcPr>
            <w:tcW w:w="6804" w:type="dxa"/>
            <w:shd w:val="clear" w:color="auto" w:fill="auto"/>
          </w:tcPr>
          <w:p w14:paraId="12DD5B00" w14:textId="0D8E0F44" w:rsidR="00C50387" w:rsidRPr="00C50387" w:rsidRDefault="00C50387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Describir los resultados observados</w:t>
            </w:r>
          </w:p>
        </w:tc>
      </w:tr>
      <w:tr w:rsidR="00C50387" w:rsidRPr="00C50387" w14:paraId="3B762EB6" w14:textId="77777777" w:rsidTr="00C92A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746E9B4A" w14:textId="7458D5AE" w:rsidR="00C50387" w:rsidRPr="00C92AED" w:rsidRDefault="00C50387" w:rsidP="00E170D4">
            <w:pPr>
              <w:ind w:left="0"/>
              <w:jc w:val="left"/>
              <w:rPr>
                <w:rFonts w:ascii="Candara" w:hAnsi="Candara"/>
                <w:sz w:val="22"/>
                <w:szCs w:val="18"/>
              </w:rPr>
            </w:pPr>
            <w:r w:rsidRPr="00C92AED">
              <w:rPr>
                <w:rFonts w:ascii="Candara" w:hAnsi="Candara"/>
                <w:sz w:val="22"/>
                <w:szCs w:val="18"/>
              </w:rPr>
              <w:t>Tablas y Gráficos</w:t>
            </w:r>
          </w:p>
        </w:tc>
        <w:tc>
          <w:tcPr>
            <w:tcW w:w="6804" w:type="dxa"/>
            <w:shd w:val="clear" w:color="auto" w:fill="auto"/>
          </w:tcPr>
          <w:p w14:paraId="524851C7" w14:textId="0707335D" w:rsidR="00C50387" w:rsidRPr="00C50387" w:rsidRDefault="00C50387" w:rsidP="00C50387">
            <w:pPr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Incluir tablas o gráficos con los resultados obtenidos</w:t>
            </w:r>
          </w:p>
        </w:tc>
      </w:tr>
      <w:tr w:rsidR="001012AC" w:rsidRPr="00C50387" w14:paraId="47FE83A9" w14:textId="77777777" w:rsidTr="00C92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3FEAD9C7" w14:textId="734C4791" w:rsidR="00C50387" w:rsidRPr="00C50387" w:rsidRDefault="00C50387" w:rsidP="00E170D4">
            <w:pPr>
              <w:ind w:left="0"/>
              <w:jc w:val="left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lastRenderedPageBreak/>
              <w:t>Observaciones</w:t>
            </w:r>
          </w:p>
        </w:tc>
        <w:tc>
          <w:tcPr>
            <w:tcW w:w="6804" w:type="dxa"/>
            <w:shd w:val="clear" w:color="auto" w:fill="auto"/>
          </w:tcPr>
          <w:p w14:paraId="2FB18315" w14:textId="573F2D94" w:rsidR="00C50387" w:rsidRPr="00C50387" w:rsidRDefault="00C50387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C50387">
              <w:rPr>
                <w:rFonts w:ascii="Candara" w:hAnsi="Candara"/>
              </w:rPr>
              <w:t>Describir cualquier observación relevante durante el experimento</w:t>
            </w:r>
          </w:p>
        </w:tc>
      </w:tr>
    </w:tbl>
    <w:p w14:paraId="03330FBC" w14:textId="77777777" w:rsidR="001012AC" w:rsidRDefault="001012AC" w:rsidP="001012AC"/>
    <w:p w14:paraId="013E90E2" w14:textId="4DAA2881" w:rsidR="001012AC" w:rsidRPr="00D8352D" w:rsidRDefault="001012AC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t>Discusión</w:t>
      </w:r>
    </w:p>
    <w:tbl>
      <w:tblPr>
        <w:tblStyle w:val="Tablaconcuadrcula7concolores-nfasis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  <w:gridCol w:w="5202"/>
      </w:tblGrid>
      <w:tr w:rsidR="001012AC" w:rsidRPr="00C50387" w14:paraId="716330FF" w14:textId="77777777" w:rsidTr="00E17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33CF0EFA" w14:textId="77777777" w:rsidR="001012AC" w:rsidRPr="00C50387" w:rsidRDefault="001012AC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52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297E67DC" w14:textId="77777777" w:rsidR="001012AC" w:rsidRPr="00C50387" w:rsidRDefault="001012AC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1012AC" w:rsidRPr="00C50387" w14:paraId="47847372" w14:textId="77777777" w:rsidTr="00E17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055B8AD2" w14:textId="615FC5CA" w:rsidR="001012AC" w:rsidRPr="00C50387" w:rsidRDefault="001012AC" w:rsidP="00E170D4">
            <w:pPr>
              <w:ind w:left="0"/>
              <w:jc w:val="left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Análisis de Resultados</w:t>
            </w:r>
          </w:p>
        </w:tc>
        <w:tc>
          <w:tcPr>
            <w:tcW w:w="5202" w:type="dxa"/>
            <w:shd w:val="clear" w:color="auto" w:fill="auto"/>
          </w:tcPr>
          <w:p w14:paraId="23E94839" w14:textId="55DF442C" w:rsidR="001012AC" w:rsidRPr="00C50387" w:rsidRDefault="001012AC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Analizar e interpretar los resultados obtenidos</w:t>
            </w:r>
          </w:p>
        </w:tc>
      </w:tr>
      <w:tr w:rsidR="001012AC" w:rsidRPr="00C50387" w14:paraId="60186668" w14:textId="77777777" w:rsidTr="00E17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3F4DB3DB" w14:textId="77099C0A" w:rsidR="001012AC" w:rsidRPr="00C50387" w:rsidRDefault="001012AC" w:rsidP="00E170D4">
            <w:pPr>
              <w:ind w:left="0"/>
              <w:jc w:val="left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Errores Potenciales</w:t>
            </w:r>
          </w:p>
        </w:tc>
        <w:tc>
          <w:tcPr>
            <w:tcW w:w="5202" w:type="dxa"/>
            <w:shd w:val="clear" w:color="auto" w:fill="auto"/>
          </w:tcPr>
          <w:p w14:paraId="22F9B16D" w14:textId="5DF2C56D" w:rsidR="001012AC" w:rsidRPr="00C50387" w:rsidRDefault="001012AC" w:rsidP="00E170D4">
            <w:pPr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Describir posibles errores experimentales y cómo afectaron los resultados</w:t>
            </w:r>
          </w:p>
        </w:tc>
      </w:tr>
    </w:tbl>
    <w:p w14:paraId="2E75B852" w14:textId="77777777" w:rsidR="001012AC" w:rsidRDefault="001012AC" w:rsidP="001012AC"/>
    <w:p w14:paraId="06F75476" w14:textId="558A90D0" w:rsidR="001012AC" w:rsidRPr="00D8352D" w:rsidRDefault="001012AC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t>Conclusiones</w:t>
      </w:r>
    </w:p>
    <w:tbl>
      <w:tblPr>
        <w:tblStyle w:val="Tablaconcuadrcula7concolores-nfasis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  <w:gridCol w:w="5202"/>
      </w:tblGrid>
      <w:tr w:rsidR="001012AC" w:rsidRPr="00C50387" w14:paraId="0EE6CB7F" w14:textId="77777777" w:rsidTr="00E17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01E4D7F" w14:textId="2AD94C0A" w:rsidR="001012AC" w:rsidRPr="00C50387" w:rsidRDefault="00E6541B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E6541B">
              <w:rPr>
                <w:rFonts w:ascii="Candara" w:hAnsi="Candara"/>
                <w:color w:val="17406D" w:themeColor="text2"/>
              </w:rPr>
              <w:t>Referencia</w:t>
            </w:r>
          </w:p>
        </w:tc>
        <w:tc>
          <w:tcPr>
            <w:tcW w:w="52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558FF640" w14:textId="77777777" w:rsidR="001012AC" w:rsidRPr="00C50387" w:rsidRDefault="001012AC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1012AC" w:rsidRPr="00C50387" w14:paraId="181F3552" w14:textId="77777777" w:rsidTr="00E17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47197D3C" w14:textId="59A557E5" w:rsidR="001012AC" w:rsidRPr="00C50387" w:rsidRDefault="00C92AED" w:rsidP="00E170D4">
            <w:pPr>
              <w:ind w:left="0"/>
              <w:jc w:val="left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Conclusiones Principales</w:t>
            </w:r>
          </w:p>
        </w:tc>
        <w:tc>
          <w:tcPr>
            <w:tcW w:w="5202" w:type="dxa"/>
            <w:shd w:val="clear" w:color="auto" w:fill="auto"/>
          </w:tcPr>
          <w:p w14:paraId="37E6462E" w14:textId="5C8AED16" w:rsidR="001012AC" w:rsidRPr="00C50387" w:rsidRDefault="00C92AED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1012AC">
              <w:rPr>
                <w:rFonts w:ascii="Candara" w:hAnsi="Candara"/>
              </w:rPr>
              <w:t>Resumir los hallazgos del experimento y si se lograron los objetivos</w:t>
            </w:r>
            <w:r w:rsidRPr="00E6541B">
              <w:rPr>
                <w:rFonts w:ascii="Candara" w:hAnsi="Candara"/>
              </w:rPr>
              <w:t xml:space="preserve"> </w:t>
            </w:r>
          </w:p>
        </w:tc>
      </w:tr>
    </w:tbl>
    <w:p w14:paraId="1EBC1A9A" w14:textId="77777777" w:rsidR="001012AC" w:rsidRDefault="001012AC" w:rsidP="001012AC"/>
    <w:p w14:paraId="3693AA23" w14:textId="6E997D1E" w:rsidR="00E6541B" w:rsidRPr="00D8352D" w:rsidRDefault="00E6541B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t>Bibliografía</w:t>
      </w:r>
    </w:p>
    <w:tbl>
      <w:tblPr>
        <w:tblStyle w:val="Tablaconcuadrcula7concolores-nfasis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  <w:gridCol w:w="5202"/>
      </w:tblGrid>
      <w:tr w:rsidR="00E6541B" w:rsidRPr="00C50387" w14:paraId="224B1115" w14:textId="77777777" w:rsidTr="00E17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46E4B442" w14:textId="77777777" w:rsidR="00E6541B" w:rsidRPr="00C50387" w:rsidRDefault="00E6541B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52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4EE42ACE" w14:textId="77777777" w:rsidR="00E6541B" w:rsidRPr="00C50387" w:rsidRDefault="00E6541B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E6541B" w:rsidRPr="00C50387" w14:paraId="2833F59C" w14:textId="77777777" w:rsidTr="00E17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34DB09DA" w14:textId="78BF301A" w:rsidR="00E6541B" w:rsidRPr="00C50387" w:rsidRDefault="00C92AED" w:rsidP="00E170D4">
            <w:pPr>
              <w:ind w:left="0"/>
              <w:jc w:val="left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Fuentes Utilizadas</w:t>
            </w:r>
          </w:p>
        </w:tc>
        <w:tc>
          <w:tcPr>
            <w:tcW w:w="5202" w:type="dxa"/>
            <w:shd w:val="clear" w:color="auto" w:fill="auto"/>
          </w:tcPr>
          <w:p w14:paraId="5215C503" w14:textId="58B64187" w:rsidR="00E6541B" w:rsidRPr="00C50387" w:rsidRDefault="00C92AED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Citar libros, artículos o sitios web en el formato correspondiente</w:t>
            </w:r>
          </w:p>
        </w:tc>
      </w:tr>
    </w:tbl>
    <w:p w14:paraId="59F2C4E6" w14:textId="77777777" w:rsidR="00E6541B" w:rsidRDefault="00E6541B" w:rsidP="00E6541B"/>
    <w:p w14:paraId="2FF5E5C5" w14:textId="77777777" w:rsidR="00E6541B" w:rsidRDefault="00E6541B" w:rsidP="00E6541B">
      <w:pPr>
        <w:ind w:left="0"/>
      </w:pPr>
    </w:p>
    <w:p w14:paraId="67318516" w14:textId="356A5ECE" w:rsidR="00E6541B" w:rsidRPr="00D8352D" w:rsidRDefault="00E6541B" w:rsidP="00D8352D">
      <w:pPr>
        <w:pStyle w:val="Prrafodelista"/>
        <w:numPr>
          <w:ilvl w:val="0"/>
          <w:numId w:val="4"/>
        </w:numPr>
        <w:rPr>
          <w:b/>
          <w:bCs/>
          <w:color w:val="17406D" w:themeColor="text2"/>
        </w:rPr>
      </w:pPr>
      <w:r w:rsidRPr="00D8352D">
        <w:rPr>
          <w:b/>
          <w:bCs/>
          <w:color w:val="17406D" w:themeColor="text2"/>
        </w:rPr>
        <w:lastRenderedPageBreak/>
        <w:t>Anexos</w:t>
      </w:r>
    </w:p>
    <w:tbl>
      <w:tblPr>
        <w:tblStyle w:val="Tablaconcuadrcula7concolores-nfasis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  <w:gridCol w:w="5202"/>
      </w:tblGrid>
      <w:tr w:rsidR="00E6541B" w:rsidRPr="00C50387" w14:paraId="3311B5AE" w14:textId="77777777" w:rsidTr="00E17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E647D8B" w14:textId="77777777" w:rsidR="00E6541B" w:rsidRPr="00C50387" w:rsidRDefault="00E6541B" w:rsidP="00E170D4">
            <w:pPr>
              <w:ind w:left="0"/>
              <w:jc w:val="center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Descripción</w:t>
            </w:r>
          </w:p>
        </w:tc>
        <w:tc>
          <w:tcPr>
            <w:tcW w:w="52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14:paraId="40310175" w14:textId="77777777" w:rsidR="00E6541B" w:rsidRPr="00C50387" w:rsidRDefault="00E6541B" w:rsidP="00E170D4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color w:val="17406D" w:themeColor="text2"/>
              </w:rPr>
            </w:pPr>
            <w:r w:rsidRPr="00C50387">
              <w:rPr>
                <w:rFonts w:ascii="Candara" w:hAnsi="Candara"/>
                <w:color w:val="17406D" w:themeColor="text2"/>
              </w:rPr>
              <w:t>Detalles</w:t>
            </w:r>
          </w:p>
        </w:tc>
      </w:tr>
      <w:tr w:rsidR="00E6541B" w:rsidRPr="00C50387" w14:paraId="5F164E29" w14:textId="77777777" w:rsidTr="00E6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none" w:sz="0" w:space="0" w:color="auto"/>
              <w:left w:val="none" w:sz="0" w:space="0" w:color="auto"/>
              <w:bottom w:val="single" w:sz="4" w:space="0" w:color="auto"/>
            </w:tcBorders>
            <w:shd w:val="clear" w:color="auto" w:fill="auto"/>
          </w:tcPr>
          <w:p w14:paraId="49739553" w14:textId="047E3778" w:rsidR="00E6541B" w:rsidRPr="00C50387" w:rsidRDefault="00E6541B" w:rsidP="00E170D4">
            <w:pPr>
              <w:ind w:left="0"/>
              <w:jc w:val="left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Cálculos</w:t>
            </w:r>
          </w:p>
        </w:tc>
        <w:tc>
          <w:tcPr>
            <w:tcW w:w="5202" w:type="dxa"/>
            <w:tcBorders>
              <w:bottom w:val="single" w:sz="4" w:space="0" w:color="auto"/>
            </w:tcBorders>
            <w:shd w:val="clear" w:color="auto" w:fill="auto"/>
          </w:tcPr>
          <w:p w14:paraId="72346512" w14:textId="1C032B25" w:rsidR="00E6541B" w:rsidRPr="00C50387" w:rsidRDefault="00E6541B" w:rsidP="00E170D4">
            <w:pPr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Incluir cálculos o ecuaciones si es necesario</w:t>
            </w:r>
          </w:p>
        </w:tc>
      </w:tr>
      <w:tr w:rsidR="00E6541B" w:rsidRPr="00C50387" w14:paraId="1EAB57DF" w14:textId="77777777" w:rsidTr="00E6541B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380E535" w14:textId="2DB99E04" w:rsidR="00E6541B" w:rsidRPr="00E6541B" w:rsidRDefault="00E6541B" w:rsidP="00E6541B">
            <w:pPr>
              <w:ind w:left="0"/>
              <w:jc w:val="left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Información Adicional</w:t>
            </w:r>
          </w:p>
        </w:tc>
        <w:tc>
          <w:tcPr>
            <w:tcW w:w="52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E60DC7" w14:textId="62FCBE65" w:rsidR="00E6541B" w:rsidRPr="00E6541B" w:rsidRDefault="00E6541B" w:rsidP="00E170D4">
            <w:pPr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</w:rPr>
            </w:pPr>
            <w:r w:rsidRPr="00E6541B">
              <w:rPr>
                <w:rFonts w:ascii="Candara" w:hAnsi="Candara"/>
              </w:rPr>
              <w:t>Agregar fotografías, datos en bruto u otras observaciones relevantes</w:t>
            </w:r>
          </w:p>
        </w:tc>
      </w:tr>
    </w:tbl>
    <w:p w14:paraId="5E7056E1" w14:textId="77777777" w:rsidR="00C50387" w:rsidRDefault="00C50387" w:rsidP="00E6541B"/>
    <w:sectPr w:rsidR="00C50387" w:rsidSect="001012AC">
      <w:pgSz w:w="12240" w:h="15840" w:code="1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EFB44" w14:textId="77777777" w:rsidR="001C4A79" w:rsidRDefault="001C4A79" w:rsidP="00A66B18">
      <w:pPr>
        <w:spacing w:before="0" w:after="0"/>
      </w:pPr>
      <w:r>
        <w:separator/>
      </w:r>
    </w:p>
  </w:endnote>
  <w:endnote w:type="continuationSeparator" w:id="0">
    <w:p w14:paraId="31A3DEFF" w14:textId="77777777" w:rsidR="001C4A79" w:rsidRDefault="001C4A79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486D1" w14:textId="77777777" w:rsidR="001C4A79" w:rsidRDefault="001C4A79" w:rsidP="00A66B18">
      <w:pPr>
        <w:spacing w:before="0" w:after="0"/>
      </w:pPr>
      <w:r>
        <w:separator/>
      </w:r>
    </w:p>
  </w:footnote>
  <w:footnote w:type="continuationSeparator" w:id="0">
    <w:p w14:paraId="2E1B0801" w14:textId="77777777" w:rsidR="001C4A79" w:rsidRDefault="001C4A79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B3A91"/>
    <w:multiLevelType w:val="hybridMultilevel"/>
    <w:tmpl w:val="66A05EB2"/>
    <w:lvl w:ilvl="0" w:tplc="4E186B58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606B"/>
    <w:multiLevelType w:val="hybridMultilevel"/>
    <w:tmpl w:val="C69275D2"/>
    <w:lvl w:ilvl="0" w:tplc="A69AF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365E61"/>
    <w:multiLevelType w:val="hybridMultilevel"/>
    <w:tmpl w:val="630646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E279A"/>
    <w:multiLevelType w:val="hybridMultilevel"/>
    <w:tmpl w:val="8272BEC2"/>
    <w:lvl w:ilvl="0" w:tplc="06EE58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21711258">
    <w:abstractNumId w:val="2"/>
  </w:num>
  <w:num w:numId="2" w16cid:durableId="936332539">
    <w:abstractNumId w:val="3"/>
  </w:num>
  <w:num w:numId="3" w16cid:durableId="2022706771">
    <w:abstractNumId w:val="0"/>
  </w:num>
  <w:num w:numId="4" w16cid:durableId="1194155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4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F92"/>
    <w:rsid w:val="00030C2F"/>
    <w:rsid w:val="00083BAA"/>
    <w:rsid w:val="001012AC"/>
    <w:rsid w:val="0010680C"/>
    <w:rsid w:val="00152B0B"/>
    <w:rsid w:val="001766D6"/>
    <w:rsid w:val="00192419"/>
    <w:rsid w:val="001C270D"/>
    <w:rsid w:val="001C4A79"/>
    <w:rsid w:val="001D4F92"/>
    <w:rsid w:val="001E2320"/>
    <w:rsid w:val="001F3F9F"/>
    <w:rsid w:val="00214E28"/>
    <w:rsid w:val="002A6EF5"/>
    <w:rsid w:val="002E1FB3"/>
    <w:rsid w:val="00352B81"/>
    <w:rsid w:val="00394757"/>
    <w:rsid w:val="003A0150"/>
    <w:rsid w:val="003E24DF"/>
    <w:rsid w:val="0041428F"/>
    <w:rsid w:val="004A2B0D"/>
    <w:rsid w:val="005C2210"/>
    <w:rsid w:val="00615018"/>
    <w:rsid w:val="0062123A"/>
    <w:rsid w:val="00646E75"/>
    <w:rsid w:val="006F6F10"/>
    <w:rsid w:val="00722DA0"/>
    <w:rsid w:val="00783E79"/>
    <w:rsid w:val="007B5AE8"/>
    <w:rsid w:val="007F5192"/>
    <w:rsid w:val="00831721"/>
    <w:rsid w:val="00831DD8"/>
    <w:rsid w:val="00862A06"/>
    <w:rsid w:val="00A26FE7"/>
    <w:rsid w:val="00A66B18"/>
    <w:rsid w:val="00A6783B"/>
    <w:rsid w:val="00A96CF8"/>
    <w:rsid w:val="00AA089B"/>
    <w:rsid w:val="00AE1388"/>
    <w:rsid w:val="00AF3982"/>
    <w:rsid w:val="00AF5E77"/>
    <w:rsid w:val="00B50294"/>
    <w:rsid w:val="00B57D6E"/>
    <w:rsid w:val="00B93312"/>
    <w:rsid w:val="00B96896"/>
    <w:rsid w:val="00C50387"/>
    <w:rsid w:val="00C701F7"/>
    <w:rsid w:val="00C70786"/>
    <w:rsid w:val="00C92AED"/>
    <w:rsid w:val="00D10958"/>
    <w:rsid w:val="00D66593"/>
    <w:rsid w:val="00D8352D"/>
    <w:rsid w:val="00DE6DA2"/>
    <w:rsid w:val="00DF2D30"/>
    <w:rsid w:val="00E4786A"/>
    <w:rsid w:val="00E55D74"/>
    <w:rsid w:val="00E6540C"/>
    <w:rsid w:val="00E6541B"/>
    <w:rsid w:val="00E810CD"/>
    <w:rsid w:val="00E81E2A"/>
    <w:rsid w:val="00EE0952"/>
    <w:rsid w:val="00F44D40"/>
    <w:rsid w:val="00F806CB"/>
    <w:rsid w:val="00FD346D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EF3ECF"/>
  <w14:defaultImageDpi w14:val="32767"/>
  <w15:chartTrackingRefBased/>
  <w15:docId w15:val="{A99DCA2F-5655-4671-87EE-F1C89B03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table" w:styleId="Tablaconcuadrcula">
    <w:name w:val="Table Grid"/>
    <w:basedOn w:val="Tablanormal"/>
    <w:uiPriority w:val="39"/>
    <w:rsid w:val="00F806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semiHidden/>
    <w:rsid w:val="002A6EF5"/>
    <w:pPr>
      <w:contextualSpacing/>
    </w:pPr>
  </w:style>
  <w:style w:type="table" w:styleId="Tablaconcuadrcula1clara-nfasis1">
    <w:name w:val="Grid Table 1 Light Accent 1"/>
    <w:basedOn w:val="Tablanormal"/>
    <w:uiPriority w:val="46"/>
    <w:rsid w:val="002A6EF5"/>
    <w:tblPr>
      <w:tblStyleRowBandSize w:val="1"/>
      <w:tblStyleColBandSize w:val="1"/>
      <w:tblBorders>
        <w:top w:val="single" w:sz="4" w:space="0" w:color="82B0E4" w:themeColor="accent1" w:themeTint="66"/>
        <w:left w:val="single" w:sz="4" w:space="0" w:color="82B0E4" w:themeColor="accent1" w:themeTint="66"/>
        <w:bottom w:val="single" w:sz="4" w:space="0" w:color="82B0E4" w:themeColor="accent1" w:themeTint="66"/>
        <w:right w:val="single" w:sz="4" w:space="0" w:color="82B0E4" w:themeColor="accent1" w:themeTint="66"/>
        <w:insideH w:val="single" w:sz="4" w:space="0" w:color="82B0E4" w:themeColor="accent1" w:themeTint="66"/>
        <w:insideV w:val="single" w:sz="4" w:space="0" w:color="82B0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389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389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2">
    <w:name w:val="List Table 3 Accent 2"/>
    <w:basedOn w:val="Tablanormal"/>
    <w:uiPriority w:val="48"/>
    <w:rsid w:val="002A6EF5"/>
    <w:tblPr>
      <w:tblStyleRowBandSize w:val="1"/>
      <w:tblStyleColBandSize w:val="1"/>
      <w:tblBorders>
        <w:top w:val="single" w:sz="4" w:space="0" w:color="009DD9" w:themeColor="accent2"/>
        <w:left w:val="single" w:sz="4" w:space="0" w:color="009DD9" w:themeColor="accent2"/>
        <w:bottom w:val="single" w:sz="4" w:space="0" w:color="009DD9" w:themeColor="accent2"/>
        <w:right w:val="single" w:sz="4" w:space="0" w:color="009DD9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DD9" w:themeColor="accent2"/>
          <w:right w:val="single" w:sz="4" w:space="0" w:color="009DD9" w:themeColor="accent2"/>
        </w:tcBorders>
      </w:tcPr>
    </w:tblStylePr>
    <w:tblStylePr w:type="band1Horz">
      <w:tblPr/>
      <w:tcPr>
        <w:tcBorders>
          <w:top w:val="single" w:sz="4" w:space="0" w:color="009DD9" w:themeColor="accent2"/>
          <w:bottom w:val="single" w:sz="4" w:space="0" w:color="009DD9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DD9" w:themeColor="accent2"/>
          <w:left w:val="nil"/>
        </w:tcBorders>
      </w:tcPr>
    </w:tblStylePr>
    <w:tblStylePr w:type="swCell">
      <w:tblPr/>
      <w:tcPr>
        <w:tcBorders>
          <w:top w:val="double" w:sz="4" w:space="0" w:color="009DD9" w:themeColor="accent2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2A6EF5"/>
    <w:tblPr>
      <w:tblStyleRowBandSize w:val="1"/>
      <w:tblStyleColBandSize w:val="1"/>
      <w:tblBorders>
        <w:top w:val="single" w:sz="4" w:space="0" w:color="17406D" w:themeColor="accent1"/>
        <w:left w:val="single" w:sz="4" w:space="0" w:color="17406D" w:themeColor="accent1"/>
        <w:bottom w:val="single" w:sz="4" w:space="0" w:color="17406D" w:themeColor="accent1"/>
        <w:right w:val="single" w:sz="4" w:space="0" w:color="17406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7406D" w:themeFill="accent1"/>
      </w:tcPr>
    </w:tblStylePr>
    <w:tblStylePr w:type="lastRow">
      <w:rPr>
        <w:b/>
        <w:bCs/>
      </w:rPr>
      <w:tblPr/>
      <w:tcPr>
        <w:tcBorders>
          <w:top w:val="double" w:sz="4" w:space="0" w:color="17406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7406D" w:themeColor="accent1"/>
          <w:right w:val="single" w:sz="4" w:space="0" w:color="17406D" w:themeColor="accent1"/>
        </w:tcBorders>
      </w:tcPr>
    </w:tblStylePr>
    <w:tblStylePr w:type="band1Horz">
      <w:tblPr/>
      <w:tcPr>
        <w:tcBorders>
          <w:top w:val="single" w:sz="4" w:space="0" w:color="17406D" w:themeColor="accent1"/>
          <w:bottom w:val="single" w:sz="4" w:space="0" w:color="17406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7406D" w:themeColor="accent1"/>
          <w:left w:val="nil"/>
        </w:tcBorders>
      </w:tcPr>
    </w:tblStylePr>
    <w:tblStylePr w:type="swCell">
      <w:tblPr/>
      <w:tcPr>
        <w:tcBorders>
          <w:top w:val="double" w:sz="4" w:space="0" w:color="17406D" w:themeColor="accent1"/>
          <w:right w:val="nil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2A6EF5"/>
    <w:rPr>
      <w:color w:val="112F51" w:themeColor="accent1" w:themeShade="BF"/>
    </w:rPr>
    <w:tblPr>
      <w:tblStyleRowBandSize w:val="1"/>
      <w:tblStyleColBandSize w:val="1"/>
      <w:tblBorders>
        <w:top w:val="single" w:sz="4" w:space="0" w:color="4389D7" w:themeColor="accent1" w:themeTint="99"/>
        <w:left w:val="single" w:sz="4" w:space="0" w:color="4389D7" w:themeColor="accent1" w:themeTint="99"/>
        <w:bottom w:val="single" w:sz="4" w:space="0" w:color="4389D7" w:themeColor="accent1" w:themeTint="99"/>
        <w:right w:val="single" w:sz="4" w:space="0" w:color="4389D7" w:themeColor="accent1" w:themeTint="99"/>
        <w:insideH w:val="single" w:sz="4" w:space="0" w:color="4389D7" w:themeColor="accent1" w:themeTint="99"/>
        <w:insideV w:val="single" w:sz="4" w:space="0" w:color="4389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7F1" w:themeFill="accent1" w:themeFillTint="33"/>
      </w:tcPr>
    </w:tblStylePr>
    <w:tblStylePr w:type="band1Horz">
      <w:tblPr/>
      <w:tcPr>
        <w:shd w:val="clear" w:color="auto" w:fill="C0D7F1" w:themeFill="accent1" w:themeFillTint="33"/>
      </w:tcPr>
    </w:tblStylePr>
    <w:tblStylePr w:type="neCell">
      <w:tblPr/>
      <w:tcPr>
        <w:tcBorders>
          <w:bottom w:val="single" w:sz="4" w:space="0" w:color="4389D7" w:themeColor="accent1" w:themeTint="99"/>
        </w:tcBorders>
      </w:tcPr>
    </w:tblStylePr>
    <w:tblStylePr w:type="nwCell">
      <w:tblPr/>
      <w:tcPr>
        <w:tcBorders>
          <w:bottom w:val="single" w:sz="4" w:space="0" w:color="4389D7" w:themeColor="accent1" w:themeTint="99"/>
        </w:tcBorders>
      </w:tcPr>
    </w:tblStylePr>
    <w:tblStylePr w:type="seCell">
      <w:tblPr/>
      <w:tcPr>
        <w:tcBorders>
          <w:top w:val="single" w:sz="4" w:space="0" w:color="4389D7" w:themeColor="accent1" w:themeTint="99"/>
        </w:tcBorders>
      </w:tcPr>
    </w:tblStylePr>
    <w:tblStylePr w:type="swCell">
      <w:tblPr/>
      <w:tcPr>
        <w:tcBorders>
          <w:top w:val="single" w:sz="4" w:space="0" w:color="4389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rce\AppData\Local\Microsoft\Office\16.0\DTS\es-CO%7b7A458F2B-C6E6-4FE5-9A19-A93029FDC063%7d\%7bFD705A64-DDAB-4D9D-9523-F3D5573CCE4D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{FD705A64-DDAB-4D9D-9523-F3D5573CCE4D}tf56348247_win32</Template>
  <TotalTime>5</TotalTime>
  <Pages>4</Pages>
  <Words>266</Words>
  <Characters>1469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Sirce Cecilia Salas Ospino</dc:creator>
  <cp:keywords/>
  <dc:description/>
  <cp:lastModifiedBy>Sirce Cecilia Salas Ospino</cp:lastModifiedBy>
  <cp:revision>3</cp:revision>
  <dcterms:created xsi:type="dcterms:W3CDTF">2025-04-24T19:52:00Z</dcterms:created>
  <dcterms:modified xsi:type="dcterms:W3CDTF">2025-04-24T19:55:00Z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